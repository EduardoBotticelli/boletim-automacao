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 w:themeColor="background2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257F41" w:rsidRPr="00257F41" w14:paraId="55A8D41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CF3F272" w14:textId="77777777" w:rsidR="00257F41" w:rsidRPr="00257F41" w:rsidRDefault="00257F41" w:rsidP="00257F41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257F41" w:rsidRPr="00257F41" w14:paraId="6350937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48DD0D35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64683A07" wp14:editId="0D870A85">
                  <wp:extent cx="6810375" cy="2514600"/>
                  <wp:effectExtent l="0" t="0" r="9525" b="0"/>
                  <wp:docPr id="7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03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F41" w:rsidRPr="00257F41" w14:paraId="15DCC74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535A3E1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fontes</w:t>
            </w:r>
          </w:p>
        </w:tc>
      </w:tr>
      <w:tr w:rsidR="00257F41" w:rsidRPr="00257F41" w14:paraId="1A194E41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1D6C9A3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RCAmbiental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rc</w:t>
              </w:r>
              <w:proofErr w:type="spellEnd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 ambiental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80244F0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inisterioMeioAmbiente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ministério do meio ambiente </w:t>
              </w:r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br/>
                <w:t>e mudança do clima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A1B730B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APA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mapa</w:t>
              </w:r>
            </w:hyperlink>
          </w:p>
        </w:tc>
      </w:tr>
      <w:tr w:rsidR="00257F41" w:rsidRPr="00257F41" w14:paraId="006A86F2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7DBE49C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P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anp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9DE1C13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EEL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aneel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8E7D1DA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ONS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ons</w:t>
              </w:r>
            </w:hyperlink>
          </w:p>
        </w:tc>
      </w:tr>
      <w:tr w:rsidR="00257F41" w:rsidRPr="00257F41" w14:paraId="23C0FB25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1C790DD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CEE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ccee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00D2270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EPE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epe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2EEF1DA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M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anm</w:t>
              </w:r>
              <w:proofErr w:type="spellEnd"/>
            </w:hyperlink>
          </w:p>
        </w:tc>
      </w:tr>
      <w:tr w:rsidR="00257F41" w:rsidRPr="00257F41" w14:paraId="7257102F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D6F8C74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ME" w:history="1">
              <w:proofErr w:type="spellStart"/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mme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B6C1458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C556029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257F41" w:rsidRPr="00257F41" w14:paraId="4A9BC3D0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114CEB1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257F4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4A1A44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3DE84DC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</w:p>
        </w:tc>
      </w:tr>
      <w:tr w:rsidR="00257F41" w:rsidRPr="00257F41" w14:paraId="137A08D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4B3DEE0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RCAmbiental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RC Ambiental</w:t>
            </w:r>
            <w:bookmarkEnd w:id="0"/>
          </w:p>
        </w:tc>
      </w:tr>
      <w:tr w:rsidR="00257F41" w:rsidRPr="00257F41" w14:paraId="67F472F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B14B23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B9C584D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07A7036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7EB4446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MinisterioMeioAmbiente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Ministério do Meio Ambiente e Mudança do Clima</w:t>
            </w:r>
            <w:bookmarkEnd w:id="1"/>
          </w:p>
        </w:tc>
      </w:tr>
      <w:tr w:rsidR="00257F41" w:rsidRPr="00257F41" w14:paraId="28D076A9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D3A5552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1E7E888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1B3C9EB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064EF49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MAPA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MAPA</w:t>
            </w:r>
            <w:bookmarkEnd w:id="2"/>
          </w:p>
        </w:tc>
      </w:tr>
      <w:tr w:rsidR="00257F41" w:rsidRPr="00257F41" w14:paraId="777DD21E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FA161C3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D307823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6E0B3154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0F2CF65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3" w:name="ANP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ANP</w:t>
            </w:r>
            <w:bookmarkEnd w:id="3"/>
          </w:p>
        </w:tc>
      </w:tr>
      <w:tr w:rsidR="00257F41" w:rsidRPr="00257F41" w14:paraId="15CCADDE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E7042FA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3C6342E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1B437BD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836D984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ANEEL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ANEEL</w:t>
            </w:r>
            <w:bookmarkEnd w:id="4"/>
          </w:p>
        </w:tc>
      </w:tr>
      <w:tr w:rsidR="00257F41" w:rsidRPr="00257F41" w14:paraId="5D97232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6F1B2C2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16367F0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61CB912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A2C5528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5" w:name="ONS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ONS</w:t>
            </w:r>
            <w:bookmarkEnd w:id="5"/>
          </w:p>
        </w:tc>
      </w:tr>
      <w:tr w:rsidR="00257F41" w:rsidRPr="00257F41" w14:paraId="3A32D59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98BA8A1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DD11C2D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4227FD3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38191B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6" w:name="CCEE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CCEE</w:t>
            </w:r>
            <w:bookmarkEnd w:id="6"/>
          </w:p>
        </w:tc>
      </w:tr>
      <w:tr w:rsidR="00257F41" w:rsidRPr="00257F41" w14:paraId="2BBB77B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3293F95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078F77E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18D9CB8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1ED54C4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7" w:name="EPE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EPE</w:t>
            </w:r>
            <w:bookmarkEnd w:id="7"/>
          </w:p>
        </w:tc>
      </w:tr>
      <w:tr w:rsidR="00257F41" w:rsidRPr="00257F41" w14:paraId="3EB7FC19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660E7B4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EA5EE68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7FE630C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34F2FB6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8" w:name="ANM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ANM</w:t>
            </w:r>
            <w:bookmarkEnd w:id="8"/>
          </w:p>
        </w:tc>
      </w:tr>
      <w:tr w:rsidR="00257F41" w:rsidRPr="00257F41" w14:paraId="49C86C60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CEA566D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502717D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7A21C9B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8F27FE9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9" w:name="MME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MME</w:t>
            </w:r>
            <w:bookmarkEnd w:id="9"/>
          </w:p>
        </w:tc>
      </w:tr>
      <w:tr w:rsidR="00257F41" w:rsidRPr="00257F41" w14:paraId="338E2078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D45250F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0ABA2B7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52034B0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E807B33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0" w:name="DiarioOficialUniao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10"/>
          </w:p>
        </w:tc>
      </w:tr>
      <w:tr w:rsidR="00257F41" w:rsidRPr="00257F41" w14:paraId="407B089F" w14:textId="77777777">
        <w:trPr>
          <w:trHeight w:val="1569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3628DAE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6E23E40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5852535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06A0C4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1" w:name="Planalto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11"/>
          </w:p>
        </w:tc>
      </w:tr>
      <w:tr w:rsidR="00257F41" w:rsidRPr="00257F41" w14:paraId="52C2C16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954567F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38725D1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6D1A9B4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4827DA3" w14:textId="77777777" w:rsidR="00257F41" w:rsidRPr="00257F41" w:rsidRDefault="00257F41" w:rsidP="00257F4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2" w:name="MinisterioFazenda"/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12"/>
          </w:p>
        </w:tc>
      </w:tr>
      <w:tr w:rsidR="00257F41" w:rsidRPr="00257F41" w14:paraId="0337B395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0C49E95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2048A3B" w14:textId="77777777" w:rsidR="00257F41" w:rsidRPr="00257F41" w:rsidRDefault="00257F41" w:rsidP="00257F4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57F4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57F4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57F4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57F41" w:rsidRPr="00257F41" w14:paraId="7E5ED081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0AF10CD0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ascii="Tahoma" w:eastAsia="Aptos" w:hAnsi="Tahoma" w:cs="Tahoma"/>
                <w:szCs w:val="20"/>
                <w:lang w:val="pt-BR" w:eastAsia="pt-BR"/>
              </w:rPr>
            </w:pPr>
          </w:p>
          <w:p w14:paraId="5C853C15" w14:textId="77777777" w:rsidR="00257F41" w:rsidRPr="00257F41" w:rsidRDefault="00257F41" w:rsidP="00257F41">
            <w:pPr>
              <w:spacing w:after="0" w:line="240" w:lineRule="auto"/>
              <w:jc w:val="right"/>
              <w:rPr>
                <w:rFonts w:ascii="Tahoma" w:eastAsia="Aptos" w:hAnsi="Tahoma" w:cs="Tahoma"/>
                <w:color w:val="000000"/>
                <w:szCs w:val="20"/>
                <w:lang w:val="pt-BR" w:eastAsia="pt-BR"/>
              </w:rPr>
            </w:pPr>
            <w:hyperlink w:anchor="Sumario" w:history="1">
              <w:r w:rsidRPr="00257F41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257F41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257F41" w:rsidRPr="00257F41" w14:paraId="29007F46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671DB8D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257F4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10AB39FB" wp14:editId="13DC055D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328351326" name="Imagem 3" descr="NEUTRA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7F4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7AC67695" wp14:editId="2AC01C0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644855090" name="Imagem 2" descr="EXCELENTE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7F4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26FF1F2B" wp14:editId="245B6F11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916336484" name="Imagem 4" descr="RUIM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7F4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131F6C1C" w14:textId="77777777" w:rsidR="00257F41" w:rsidRPr="00257F41" w:rsidRDefault="00257F41" w:rsidP="00257F41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257F41" w:rsidRPr="00257F41" w14:paraId="40C52BCB" w14:textId="77777777" w:rsidTr="00257F41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783332F" w14:textId="77777777" w:rsidR="00257F41" w:rsidRPr="00257F41" w:rsidRDefault="00257F41" w:rsidP="00257F41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57F4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2C0ACBA" wp14:editId="53D4A8CB">
                  <wp:extent cx="1790700" cy="333375"/>
                  <wp:effectExtent l="0" t="0" r="0" b="9525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F4F50B7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57F4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09DEEF3" wp14:editId="1E022867">
                  <wp:extent cx="266700" cy="266700"/>
                  <wp:effectExtent l="0" t="0" r="0" b="0"/>
                  <wp:docPr id="9" name="Imagem 1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0D850A0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57F4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D91FE74" wp14:editId="7F5FEC88">
                  <wp:extent cx="266700" cy="266700"/>
                  <wp:effectExtent l="0" t="0" r="0" b="0"/>
                  <wp:docPr id="10" name="Imagem 2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599E34A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57F4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CC1404E" wp14:editId="7C5FB998">
                  <wp:extent cx="266700" cy="266700"/>
                  <wp:effectExtent l="0" t="0" r="0" b="0"/>
                  <wp:docPr id="11" name="Imagem 3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BB16D91" w14:textId="77777777" w:rsidR="00257F41" w:rsidRPr="00257F41" w:rsidRDefault="00257F41" w:rsidP="00257F4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57F4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83B4918" wp14:editId="75F2BD93">
                  <wp:extent cx="266700" cy="266700"/>
                  <wp:effectExtent l="0" t="0" r="0" b="0"/>
                  <wp:docPr id="12" name="Imagem 4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DD599" w14:textId="77777777" w:rsidR="00257F41" w:rsidRPr="00257F41" w:rsidRDefault="00257F41" w:rsidP="00257F41">
      <w:pPr>
        <w:spacing w:after="0" w:line="240" w:lineRule="auto"/>
        <w:jc w:val="left"/>
        <w:rPr>
          <w:rFonts w:eastAsia="Aptos"/>
          <w:color w:val="7F7F7F"/>
          <w:sz w:val="21"/>
          <w:szCs w:val="21"/>
          <w:lang w:val="pt-BR" w:eastAsia="pt-BR"/>
        </w:rPr>
      </w:pPr>
    </w:p>
    <w:p w14:paraId="36D04960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0485" w14:textId="77777777" w:rsidR="00DD587A" w:rsidRDefault="00DD587A" w:rsidP="00A17CE9">
      <w:pPr>
        <w:spacing w:after="0" w:line="240" w:lineRule="auto"/>
      </w:pPr>
      <w:r>
        <w:separator/>
      </w:r>
    </w:p>
  </w:endnote>
  <w:endnote w:type="continuationSeparator" w:id="0">
    <w:p w14:paraId="794D8EC0" w14:textId="77777777" w:rsidR="00DD587A" w:rsidRDefault="00DD587A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9E87" w14:textId="77777777" w:rsidR="00DD587A" w:rsidRDefault="00DD587A" w:rsidP="00A17CE9">
      <w:pPr>
        <w:spacing w:after="0" w:line="240" w:lineRule="auto"/>
      </w:pPr>
      <w:r>
        <w:separator/>
      </w:r>
    </w:p>
  </w:footnote>
  <w:footnote w:type="continuationSeparator" w:id="0">
    <w:p w14:paraId="44D1C79C" w14:textId="77777777" w:rsidR="00DD587A" w:rsidRDefault="00DD587A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28746359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41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57F41"/>
    <w:rsid w:val="002612ED"/>
    <w:rsid w:val="00283585"/>
    <w:rsid w:val="002936D9"/>
    <w:rsid w:val="002B2490"/>
    <w:rsid w:val="002C239B"/>
    <w:rsid w:val="002C72E7"/>
    <w:rsid w:val="002C77A2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D587A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E21F"/>
  <w15:chartTrackingRefBased/>
  <w15:docId w15:val="{518AE5A2-E822-4C50-B94D-1A991AF7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18" Type="http://schemas.openxmlformats.org/officeDocument/2006/relationships/hyperlink" Target="https://www.ldr.com.br/esg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hyperlink" Target="https://www.linkedin.com/company/loboderizzoadvogados" TargetMode="External"/><Relationship Id="rId29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24" Type="http://schemas.openxmlformats.org/officeDocument/2006/relationships/hyperlink" Target="https://www.youtube.com/@loboderizzoadvogados" TargetMode="External"/><Relationship Id="rId5" Type="http://schemas.openxmlformats.org/officeDocument/2006/relationships/styles" Target="styles.xml"/><Relationship Id="rId15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3" Type="http://schemas.openxmlformats.org/officeDocument/2006/relationships/image" Target="media/image8.png"/><Relationship Id="rId28" Type="http://schemas.openxmlformats.org/officeDocument/2006/relationships/customXml" Target="../customXml/item4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hyperlink" Target="https://www.instagram.com/loboderizzo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ssica.pontoni\AppData\Local\Temp\Templafy\WordVsto\tqapxddi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AB96A45D-AC0B-4A9D-9F5A-548FEA5AE80E}">
  <ds:schemaRefs/>
</ds:datastoreItem>
</file>

<file path=customXml/itemProps2.xml><?xml version="1.0" encoding="utf-8"?>
<ds:datastoreItem xmlns:ds="http://schemas.openxmlformats.org/officeDocument/2006/customXml" ds:itemID="{EC0589DF-0B6E-4368-9754-428294D10477}">
  <ds:schemaRefs/>
</ds:datastoreItem>
</file>

<file path=customXml/itemProps3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CEDE73-50FF-4A2B-B93C-3CB0A8624DDC}"/>
</file>

<file path=customXml/itemProps5.xml><?xml version="1.0" encoding="utf-8"?>
<ds:datastoreItem xmlns:ds="http://schemas.openxmlformats.org/officeDocument/2006/customXml" ds:itemID="{AF6C71C5-6822-46AB-9242-82B3A6708B70}"/>
</file>

<file path=customXml/itemProps6.xml><?xml version="1.0" encoding="utf-8"?>
<ds:datastoreItem xmlns:ds="http://schemas.openxmlformats.org/officeDocument/2006/customXml" ds:itemID="{BEB41EAA-3BB3-43B8-9107-899E08890699}"/>
</file>

<file path=docProps/app.xml><?xml version="1.0" encoding="utf-8"?>
<Properties xmlns="http://schemas.openxmlformats.org/officeDocument/2006/extended-properties" xmlns:vt="http://schemas.openxmlformats.org/officeDocument/2006/docPropsVTypes">
  <Template>tqapxddi</Template>
  <TotalTime>3</TotalTime>
  <Pages>5</Pages>
  <Words>285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Pontoni Martos</dc:creator>
  <cp:keywords/>
  <dc:description/>
  <cp:lastModifiedBy>Jessica Pontoni Martos</cp:lastModifiedBy>
  <cp:revision>1</cp:revision>
  <dcterms:created xsi:type="dcterms:W3CDTF">2026-09-21T18:13:00Z</dcterms:created>
  <dcterms:modified xsi:type="dcterms:W3CDTF">2026-09-21T18:16:00Z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1440680443887222791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